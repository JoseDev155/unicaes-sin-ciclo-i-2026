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859C" w14:textId="3928713F" w:rsidR="00F92DFC" w:rsidRDefault="00F92DFC" w:rsidP="00F92DFC">
      <w:pPr>
        <w:rPr>
          <w:b/>
          <w:bCs/>
          <w:lang w:val="es-MX"/>
        </w:rPr>
      </w:pPr>
      <w:r>
        <w:rPr>
          <w:b/>
          <w:bCs/>
          <w:lang w:val="es-MX"/>
        </w:rPr>
        <w:t>CUESTIONARIO</w:t>
      </w:r>
    </w:p>
    <w:p w14:paraId="4DC71C98" w14:textId="675D66EF" w:rsidR="00F92DFC" w:rsidRDefault="00F92DFC" w:rsidP="00F92DFC">
      <w:pPr>
        <w:rPr>
          <w:b/>
          <w:bCs/>
          <w:lang w:val="es-MX"/>
        </w:rPr>
      </w:pPr>
      <w:r>
        <w:rPr>
          <w:b/>
          <w:bCs/>
          <w:lang w:val="es-MX"/>
        </w:rPr>
        <w:t>Resolver y estudiar (incluir los diagramas</w:t>
      </w:r>
      <w:r w:rsidR="00A549B8">
        <w:rPr>
          <w:b/>
          <w:bCs/>
          <w:lang w:val="es-MX"/>
        </w:rPr>
        <w:t xml:space="preserve"> o esquemas</w:t>
      </w:r>
      <w:r>
        <w:rPr>
          <w:b/>
          <w:bCs/>
          <w:lang w:val="es-MX"/>
        </w:rPr>
        <w:t xml:space="preserve"> de lo visto </w:t>
      </w:r>
      <w:r w:rsidR="00A549B8">
        <w:rPr>
          <w:b/>
          <w:bCs/>
          <w:lang w:val="es-MX"/>
        </w:rPr>
        <w:t>a su</w:t>
      </w:r>
      <w:r>
        <w:rPr>
          <w:b/>
          <w:bCs/>
          <w:lang w:val="es-MX"/>
        </w:rPr>
        <w:t xml:space="preserve"> estudio</w:t>
      </w:r>
      <w:r w:rsidR="00A549B8">
        <w:rPr>
          <w:b/>
          <w:bCs/>
          <w:lang w:val="es-MX"/>
        </w:rPr>
        <w:t xml:space="preserve"> para parcial</w:t>
      </w:r>
      <w:r>
        <w:rPr>
          <w:b/>
          <w:bCs/>
          <w:lang w:val="es-MX"/>
        </w:rPr>
        <w:t>)</w:t>
      </w:r>
    </w:p>
    <w:p w14:paraId="07FEA84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1.-Verdadero o Falso: Las metodologías de desarrollo deben definir obligatoriamente objetivos, fases, tareas, productos y responsables.</w:t>
      </w:r>
    </w:p>
    <w:p w14:paraId="7C68F757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2.-Verdadero o Falso: Los sistemas de información ejecutiva (EIS) presentan la información de acuerdo con la necesidad de profundizar que tenga el usuario.</w:t>
      </w:r>
    </w:p>
    <w:p w14:paraId="154D7646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3.-Verdadero o Falso: Un sistema de información de gestión (MIS) se nutre principalmente de los datos recopilados por los sistemas de procesamiento de transacciones (TPS).</w:t>
      </w:r>
    </w:p>
    <w:p w14:paraId="57FF3388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4.-Verdadero o Falso: El término 'Customer Journey' de mercadotecnia es utilizado en el material como una analogía para explicar la importancia del Ciclo de Vida del Software.</w:t>
      </w:r>
    </w:p>
    <w:p w14:paraId="2219D03C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5.-Verdadero o Falso: Los 'Sistemas de Colaboración Empresarial' permiten a las compañías gestionar la gran cantidad de información que circula internamente.</w:t>
      </w:r>
    </w:p>
    <w:p w14:paraId="211B1C2A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6.-Verdadero o Falso: El modelo 'Incremental o Evolutivo' asume que los requisitos son estáticos y no deben cambiarse durante el proceso de desarrollo.</w:t>
      </w:r>
    </w:p>
    <w:p w14:paraId="4DBAFF14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7.-Verdadero o Falso: En la definición técnica de un Sistema Informático (), el usuario es el elemento que posee el control total sobre lo que sucede en el sistema.</w:t>
      </w:r>
    </w:p>
    <w:p w14:paraId="70C7FE85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8.-Verdadero o Falso: El modelo de desarrollo en Cascada es también conocido en el ámbito profesional como modelo estructural.</w:t>
      </w:r>
    </w:p>
    <w:p w14:paraId="556479F1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9.-Verdadero o Falso: El concepto original de MVC fue propuesto por Trygve Reenskaug para el desarrollo de interfaces gráficas de aplicaciones de escritorio.</w:t>
      </w:r>
    </w:p>
    <w:p w14:paraId="099BE217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10.-Verdadero o Falso: Los requisitos 'no funcionales' son aquellos que definen el entorno técnico y las cualidades de calidad del sistema, siendo usualmente responsabilidad del analista.</w:t>
      </w:r>
    </w:p>
    <w:p w14:paraId="6CFD294D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11.-Dentro de un documento de requisitos, ¿en qué sección se suelen enumerar las restricciones de software que pueden excluir opciones de desarrollo?</w:t>
      </w:r>
    </w:p>
    <w:p w14:paraId="284CF138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12.-¿Qué tipo de sistema informático empresarial está diseñado para proporcionar acceso inmediato a información crítica tanto interna como externa en un formato visual comprensible?</w:t>
      </w:r>
    </w:p>
    <w:p w14:paraId="6192E8E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13.-Según el material sobre el Ciclo de Vida del Software, ¿cuáles son las tres etapas que más influyen en el aseguramiento de la calidad final?</w:t>
      </w:r>
    </w:p>
    <w:p w14:paraId="7FBFEDB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14-Relacione el concepto: ¿Cuál es el objetivo primordial de implementar una metodología de desarrollo de sistemas según la Unidad I?</w:t>
      </w:r>
    </w:p>
    <w:p w14:paraId="00DB1D10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15.-En el patrón arquitectónico , ¿cuál es la función específica del 'Controlador'?</w:t>
      </w:r>
    </w:p>
    <w:p w14:paraId="739579D2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16.-¿Qué metodología de desarrollo se caracteriza por gestionar el nivel operacional de una organización procesando las transacciones de la jornada laboral?</w:t>
      </w:r>
    </w:p>
    <w:p w14:paraId="1F86C0BC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lastRenderedPageBreak/>
        <w:t>17.-En el contexto de la excelencia en el desarrollo de software, ¿cuál es uno de los criterios para considerar que un proceso ha sido exitoso?</w:t>
      </w:r>
    </w:p>
    <w:p w14:paraId="160C4162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18.-¿Cuál es la etapa final (número 7) del ciclo de vida estándar del desarrollo de software según el diagrama circular proporcionado?</w:t>
      </w:r>
    </w:p>
    <w:p w14:paraId="55A17484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19.-De acuerdo con el componente físico de un sistema informático, ¿cuál de los siguientes elementos se clasifica como un periférico de entrada y salida?</w:t>
      </w:r>
    </w:p>
    <w:p w14:paraId="17D6C337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20.-¿Qué componente del sistema informático se define como aquel conformado por el firmware, el sistema operativo y las aplicaciones?</w:t>
      </w:r>
    </w:p>
    <w:p w14:paraId="536D0C71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21.-¿Cuál es la función del 'Modelo' dentro del patrón ?</w:t>
      </w:r>
    </w:p>
    <w:p w14:paraId="20AFA0B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22.-¿Qué sección del documento de requisitos contiene diagramas de lenguaje de modelado unificado (UML) para mostrar interacciones externas?</w:t>
      </w:r>
    </w:p>
    <w:p w14:paraId="22A69F8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23.-En el contexto de la eficiencia en el desarrollo de SI, ¿cuál es el propósito principal de estructurar la vida de los sistemas en fases?</w:t>
      </w:r>
    </w:p>
    <w:p w14:paraId="1EAEC552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24.-Dentro de los objetivos de las metodologías de desarrollo, ¿cuál se enfoca directamente en la viabilidad económica y temporal del proyecto?</w:t>
      </w:r>
    </w:p>
    <w:p w14:paraId="2149E7CB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25.-En el Modelo en Cascada, ¿qué actividad debe completarse inmediatamente antes de proceder al Diseño Global?</w:t>
      </w:r>
    </w:p>
    <w:p w14:paraId="48F7E186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26.-Si un equipo de desarrollo está trabajando en la fase de 'Pruebas de integración' dentro del modelo Cascada, ¿cuál es el siguiente hito esperado?</w:t>
      </w:r>
    </w:p>
    <w:p w14:paraId="1E995F2D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27.-¿Qué par de grupos colaboran estrechamente en las fases iniciales del Modelo Basado en Prototipos para la obtención de requisitos?</w:t>
      </w:r>
    </w:p>
    <w:p w14:paraId="536C5F74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28.-En el Modelo Basado en Prototipos, ¿cuál es la secuencia correcta de actividades tras el Diseño Global para llegar al sistema final?</w:t>
      </w:r>
    </w:p>
    <w:p w14:paraId="588E071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29.-¿Qué caracteriza fundamentalmente al Modelo Incremental o Evolutivo en comparación con el Modelo en Cascada?</w:t>
      </w:r>
    </w:p>
    <w:p w14:paraId="70DB8E90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30.-Según el material, ¿por qué el modelo 'Big Bang' no es recomendable para grandes proyectos de software?</w:t>
      </w:r>
    </w:p>
    <w:p w14:paraId="0AF5F578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31.-¿Para qué tipo de escenarios es considerado 'bueno' o adecuado el uso del Modelo Big Bang?</w:t>
      </w:r>
    </w:p>
    <w:p w14:paraId="0677CDC4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32.-En el Modelo en Cascada, ¿qué actividad se encarga de preparar al personal que utilizará el sistema tras su desarrollo?</w:t>
      </w:r>
    </w:p>
    <w:p w14:paraId="71DD75FC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33.-Dentro de una metodología, ¿cuál es la función de definir 'Productos'?</w:t>
      </w:r>
    </w:p>
    <w:p w14:paraId="78E94950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 xml:space="preserve">34.-Al considerar los objetivos de una metodología, ¿cómo ayuda </w:t>
      </w:r>
      <w:proofErr w:type="spellStart"/>
      <w:r w:rsidRPr="00F92DFC">
        <w:rPr>
          <w:lang w:val="es-MX"/>
        </w:rPr>
        <w:t>esta</w:t>
      </w:r>
      <w:proofErr w:type="spellEnd"/>
      <w:r w:rsidRPr="00F92DFC">
        <w:rPr>
          <w:lang w:val="es-MX"/>
        </w:rPr>
        <w:t xml:space="preserve"> a facilitar el mantenimiento posterior de los sistemas?</w:t>
      </w:r>
    </w:p>
    <w:p w14:paraId="6A987DE6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lastRenderedPageBreak/>
        <w:t>35.-¿Cuál es el enfoque principal del 'Estudio de Factibilidad' en el Modelo en Cascada?</w:t>
      </w:r>
    </w:p>
    <w:p w14:paraId="4C3508CA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36.-En el Modelo Incremental, ¿qué actividades se repiten dentro de cada ciclo de versión?</w:t>
      </w:r>
    </w:p>
    <w:p w14:paraId="7BD0D227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37.-Si una metodología no define claramente las 'Tareas', ¿qué problema principal podría surgir en la gestión del proyecto?</w:t>
      </w:r>
    </w:p>
    <w:p w14:paraId="4B0B45D7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38.-El Modelo en Cascada también es conocido bajo qué otra denominación en el material proporcionado?</w:t>
      </w:r>
    </w:p>
    <w:p w14:paraId="560191FC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39.-En la fase de 'Programación: Librerías y herramientas' de la Cascada, ¿cuál es el objetivo técnico?</w:t>
      </w:r>
    </w:p>
    <w:p w14:paraId="55854BD4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40.-¿Qué elemento de la metodología asegura que el sistema final realmente resuelva los problemas del negocio?</w:t>
      </w:r>
    </w:p>
    <w:p w14:paraId="3786241C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41.-En el modelo incremental, ¿cuál es la relación entre la Versión #1 y la Versión #2?</w:t>
      </w:r>
    </w:p>
    <w:p w14:paraId="6E49AC73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42.-¿Cuál es la principal diferencia entre 'Análisis de Requerimientos' y 'Especificación Formal de Requerimientos'?</w:t>
      </w:r>
    </w:p>
    <w:p w14:paraId="0E30DF85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43.-¿Qué hito marca el fin de la etapa de 'Diseño' en el modelo evolutivo según el diagrama presentado?</w:t>
      </w:r>
    </w:p>
    <w:p w14:paraId="1226D8F9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44.-En el Modelo de Prototipos, ¿cuál es la función del 'Refinamiento Prototipo'?</w:t>
      </w:r>
    </w:p>
    <w:p w14:paraId="514123D3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45.-Dentro de los objetivos de las metodologías, 'Mejorar la calidad del sistema en SI' se refiere principalmente a:</w:t>
      </w:r>
    </w:p>
    <w:p w14:paraId="761B5DA2" w14:textId="77777777" w:rsidR="00F92DFC" w:rsidRPr="00F92DFC" w:rsidRDefault="00F92DFC" w:rsidP="00F92DFC">
      <w:pPr>
        <w:jc w:val="both"/>
        <w:rPr>
          <w:lang w:val="es-MX"/>
        </w:rPr>
      </w:pPr>
      <w:r w:rsidRPr="00F92DFC">
        <w:rPr>
          <w:lang w:val="es-MX"/>
        </w:rPr>
        <w:t>46.-¿Cuál es el punto de partida absoluto sugerido en el Modelo en Cascada antes de siquiera realizar el estudio de factibilidad?</w:t>
      </w:r>
    </w:p>
    <w:p w14:paraId="06807B1F" w14:textId="77777777" w:rsidR="00AC2872" w:rsidRPr="00F92DFC" w:rsidRDefault="00AC2872" w:rsidP="00F92DFC">
      <w:pPr>
        <w:jc w:val="both"/>
      </w:pPr>
    </w:p>
    <w:sectPr w:rsidR="00AC2872" w:rsidRPr="00F92D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FC"/>
    <w:rsid w:val="00152B18"/>
    <w:rsid w:val="005637D0"/>
    <w:rsid w:val="00A549B8"/>
    <w:rsid w:val="00AC2872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B4577"/>
  <w15:docId w15:val="{4E4E25A8-FB24-4A0D-B22A-797477C6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DFC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3082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A5255-F87C-4AD6-A73C-31C68BCE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6</TotalTime>
  <Pages>3</Pages>
  <Words>906</Words>
  <Characters>5124</Characters>
  <Application>Microsoft Office Word</Application>
  <DocSecurity>0</DocSecurity>
  <Lines>85</Lines>
  <Paragraphs>56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trust you</dc:creator>
  <cp:keywords/>
  <dc:description/>
  <cp:lastModifiedBy>I trust you</cp:lastModifiedBy>
  <cp:revision>2</cp:revision>
  <dcterms:created xsi:type="dcterms:W3CDTF">2026-02-25T17:38:00Z</dcterms:created>
  <dcterms:modified xsi:type="dcterms:W3CDTF">2026-02-25T20:59:00Z</dcterms:modified>
</cp:coreProperties>
</file>